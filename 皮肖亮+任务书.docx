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after="100"/>
        <w:jc w:val="center"/>
        <w:rPr>
          <w:rFonts w:ascii="方正小标宋简体" w:hAnsi="方正小标宋简体" w:eastAsia="方正小标宋简体" w:cs="方正小标宋简体"/>
          <w:b/>
          <w:sz w:val="36"/>
          <w:szCs w:val="36"/>
        </w:rPr>
      </w:pPr>
      <w:bookmarkStart w:id="0" w:name="_Toc28624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郑州西亚斯学院毕业论文（设计）</w:t>
      </w:r>
      <w:bookmarkEnd w:id="0"/>
      <w:r>
        <w:rPr>
          <w:rFonts w:hint="eastAsia" w:ascii="黑体" w:hAnsi="黑体" w:eastAsia="黑体" w:cs="黑体"/>
          <w:bCs/>
          <w:sz w:val="36"/>
          <w:szCs w:val="36"/>
        </w:rPr>
        <w:t>任务书</w:t>
      </w:r>
    </w:p>
    <w:tbl>
      <w:tblPr>
        <w:tblStyle w:val="5"/>
        <w:tblW w:w="9638" w:type="dxa"/>
        <w:tblInd w:w="-2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602"/>
        <w:gridCol w:w="129"/>
        <w:gridCol w:w="2194"/>
        <w:gridCol w:w="537"/>
        <w:gridCol w:w="757"/>
        <w:gridCol w:w="1171"/>
        <w:gridCol w:w="935"/>
        <w:gridCol w:w="2713"/>
      </w:tblGrid>
      <w:tr>
        <w:trPr>
          <w:trHeight w:val="709" w:hRule="atLeast"/>
        </w:trPr>
        <w:tc>
          <w:tcPr>
            <w:tcW w:w="1202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姓名</w:t>
            </w:r>
          </w:p>
        </w:tc>
        <w:tc>
          <w:tcPr>
            <w:tcW w:w="2323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皮肖亮</w:t>
            </w:r>
          </w:p>
        </w:tc>
        <w:tc>
          <w:tcPr>
            <w:tcW w:w="537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学号</w:t>
            </w:r>
          </w:p>
        </w:tc>
        <w:tc>
          <w:tcPr>
            <w:tcW w:w="1928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2022105430080</w:t>
            </w:r>
          </w:p>
        </w:tc>
        <w:tc>
          <w:tcPr>
            <w:tcW w:w="935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</w:t>
            </w:r>
          </w:p>
        </w:tc>
        <w:tc>
          <w:tcPr>
            <w:tcW w:w="2713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数据科学与大数据技术（智能信息处理）</w:t>
            </w:r>
          </w:p>
        </w:tc>
      </w:tr>
      <w:tr>
        <w:trPr>
          <w:trHeight w:val="693" w:hRule="atLeast"/>
        </w:trPr>
        <w:tc>
          <w:tcPr>
            <w:tcW w:w="9638" w:type="dxa"/>
            <w:gridSpan w:val="9"/>
            <w:noWrap/>
            <w:vAlign w:val="center"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题目：基于Spring Boot的智能停车场管理系统设计与实现</w:t>
            </w:r>
          </w:p>
        </w:tc>
      </w:tr>
      <w:tr>
        <w:trPr>
          <w:trHeight w:val="2874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研究（设计）目的与任务：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研究目的：</w:t>
            </w:r>
            <w:bookmarkStart w:id="1" w:name="_GoBack"/>
            <w:bookmarkEnd w:id="1"/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本研究旨在面向城市“停车难、管理效率低、体验不佳”的核心痛点，设计并实现一套基于 Spring Boot 的智能停车场管理系统，构建覆盖“车位调度—在线预约—车牌识别入出—计费结算—数据统计—异常处置—财务对账”的端到端信息化平台。系统服务两类角色：车主用户与管理员。通过在线车位查询与预约、车牌绑定与入出记录、费用明细与在线支付、评价反馈等能力，优化车主的停车体验；通过用户与车辆管理、车位与订单管理、计费规则配置、黑名单与异常处理、财务对账与数据看板等能力，支撑管理侧的精细化运营与合规治理。系统采用前后端分离架构（Spring Boot + Vue + MySQL），用 MyBatis 实现数据访问、以 Spring Security + JWT 落实认证授权，并结合 Redis 缓存提升高并发场景下的响应性能与可用性，最终形成“数据驱动、自动调度、可视化可管可控”的智能停车场运营平台，为智慧交通与智慧城市提供可复制的工程实践范式。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1.需求分析：基于实地调研与问卷访谈，提炼车主与管理方的关键需求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4"/>
                <w:szCs w:val="24"/>
              </w:rPr>
              <w:t>系统设计：完成总体架构、接口规范、权限模型与数据库 E-R 设计，明确用户、车辆、车位、预约、订单、计费、黑名单、出入日志与统计等核心域。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sz w:val="24"/>
                <w:szCs w:val="24"/>
              </w:rPr>
              <w:t>功能实现：车主端实现注册登录、车位查看/预约/取消、车牌绑定、入出记录与费用明细、在线支付、消息与评价反馈；管理员端实现用户与车辆管理、车位与订单管理、计费规则配置、黑名单与异常处理、公告通知、财务对账、统计报表与系统设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z w:val="24"/>
                <w:szCs w:val="24"/>
              </w:rPr>
              <w:t>交互与体验优化：采用组件化与响应式设计，完善表单校验、状态提示与异常处理，保证多终端一致性与可用性。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sz w:val="24"/>
                <w:szCs w:val="24"/>
              </w:rPr>
              <w:t>测试与优化：设计单元、接口、功能、性能与安全测试用例，重点覆盖预约/释放正确性、订单状态一致性、并发计费精度、权限边界与风控拦截，持续优化吞吐与延迟。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hint="eastAsia" w:ascii="宋体" w:hAnsi="宋体" w:cs="宋体"/>
                <w:sz w:val="24"/>
                <w:szCs w:val="24"/>
              </w:rPr>
              <w:t>论文与成果整理：沉淀设计文档、接口文档、测试报告、部署运维与用户手册，撰写毕业论文，总结关键技术与创新点。</w:t>
            </w:r>
          </w:p>
        </w:tc>
      </w:tr>
      <w:tr>
        <w:trPr>
          <w:trHeight w:val="3281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基本要求（应进行的调查研究或实验实习、研究方法、应掌握的原始资料（数据）、参考文献及其设计 技术要求、注意事项等，基本要求应符合《郑州西亚斯学院本科毕业论文（设计）工作管理条例》有关 规定）：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1.设计和分析的技术要求：熟练掌握 SSM 框架和相关技术，包括 Spring 、SpringMVC 、MyBatis、 MySQL 等，在分析和设计过程中，鼓励使用面向对象技术和 UML 建模工具。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2.功能要求：能够实现管理系统的核心功能，必须包含但不限于：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车主用户的登录注册、车位查看、在线预约与取消、车牌绑定与入场记录、停车记录与费用明细、支付记录、个人中心与车辆管理、评价反馈；管理员的用户管理、车位管理、预约与订单管理、计费规则管理、黑名单与异常处理、数据看板与统计分析、财务对账、系统设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24"/>
                <w:szCs w:val="24"/>
              </w:rPr>
              <w:t>.用户体验要求：注重用户体验，设计出简洁、易用的界面，提高用户的使用体验和满意度。同时， 需要考虑响应速度和页面加载性能，确保用户能够快速访问和使用系统。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4"/>
                <w:szCs w:val="24"/>
              </w:rPr>
              <w:t>.数据安全要求：确保用户数据的安全性，采取合适的数据加密和存储技术，防止用户数据泄露。 同时，需要遵守相关法律法规和政策要求，保护用户隐私。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  <w:szCs w:val="24"/>
              </w:rPr>
              <w:t>.可扩展性和可维护性要求：设计平台时需要考虑平台的可扩展性和可维护性， 以便于未来对平台 进行升级和扩展。同时，需要编写清晰的开发文档和使用手册，方便后续的维护和升级。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4"/>
                <w:szCs w:val="24"/>
              </w:rPr>
              <w:t>.权限管理与认证要求：设计系统的权限管理与认证功能，确保只有经过授权的用户才能访问和使 用系统。同时，需要考虑如何保证权限管理的安全性和准确性。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24"/>
                <w:szCs w:val="24"/>
              </w:rPr>
              <w:t>.性能要求：确保系统的性能满足需求，包括平均用户请求响应速度、并发处理能力等，满足中小 企业常规使用。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sz w:val="24"/>
                <w:szCs w:val="24"/>
              </w:rPr>
              <w:t>.测试与优化要求：对文档管理系统进行全面的测试，包括功能测试、性能测试等。确保系统的功 能和性能满足需求，并优化系统的性能和响应速度。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24"/>
                <w:szCs w:val="24"/>
              </w:rPr>
              <w:t>.论文要求：按照学校规定，在毕业设计工作的时间节点内完成毕业设计和论文撰写工作。论文撰 写符合学校规范,各项毕业设计材料符合学校规范，且完备。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z w:val="24"/>
                <w:szCs w:val="24"/>
              </w:rPr>
              <w:t>.参考文献符合下列要求：合理引用文献数据、观点、原理等材料，但不能抄袭。查询近 5 年与论文研究内容相关的文献资料，主要包括国内外期刊论文、行业报告、研究报告和著作等。查阅参考文献资料，并标注在论文中不少于 15 个，至少有 2 篇外文文献。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.答辩准备充分：毕设需要进行充分的答辩准备，论文查重符合学校规定后，准备详细的演示 PPT 和项目报告等材料。能够清晰地展示系统的功能和成果，回答评审专家的问题。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参考文献：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[1]孙曜.智能停车场信息管理系统设计与实现[D].扬州大学,2020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[2]李月,王善勤,肖宏飞.基于物联网的智能停车系统设计[J].滁州职业技术学院学报,2024,23(04):58-62.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[3]程琳,樊江涛,李龙,等.智能停车场管理系统设计与实现[J].数字技术与应用,2021,39(05):169-171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[4]张洁,孙晓霞.基于B/S架构的商场智能停车管理系统设计[J].山西电子技术,2020,(03):68-70+93.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[5]杨志锋,陈松淮,高海深,等.智能停车场管理系统[J].价值工程,2020,39(29):209-210.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[6]黄大维.智能停车场管理系统设计研究[C]//中国智慧工程研究会智能学习与创新研究工作委员会.2020万知科学发展论坛论文集（智慧工程二）.陕西建工智能科技有限公司;,2020:1022-1031.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[7]魏晨,纪雪健.基于SpringMVC+ECharts的可视化数据展示平台设计[C]//天津市电子学会,天津市仪器仪表学会.第三十四届中国（天津）2020’IT、网络、信息技术、电子、仪器仪表创新学术会议论文集.天津光电通信技术有限公司;,2020:64-67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[8]方生.基于“Vue.js”前端框架技术的研究[J].电脑知识与技术,2021,17(19):59-60+64.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[9]张宇英,程斌荣,朱佳怡.智能停车场系统安全应用模式和场景探讨[J].中国自动识别技术,2021,(03):61-63.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[10]李怀锋.Android设备停车场管理系统的关键问题研究[J].山西建筑,2021,47(10):167-169.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[11]米热吉古丽·热扎克.小区停车场管理系统的设计与实现[J].科技与创新,2025,(04):104-106+111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[12]姜俊杰,张毅,姚锡凡,等.基于SQL的停车场管理系统软件[J].现代电子技术,2020,43(01):86-89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[13]Tendolkar B K ,Kalia R ,Charan S G .Smart Hospital Infrastructure: Enhancing Parking Management and Ambulance Accessibility in Urban Healthcare Systems.[J].Annals of African medicine,2025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[14]Coching K J ,Billones C K R ,Brillantes M K A , et al.Digital Twinning Mechanism and Building Information Modeling for a Smart Parking Management System[J].Smart Cities,2025,8(5):146-146</w:t>
            </w:r>
          </w:p>
          <w:p>
            <w:pPr>
              <w:spacing w:line="360" w:lineRule="auto"/>
              <w:ind w:firstLine="480" w:firstLineChars="200"/>
              <w:jc w:val="left"/>
            </w:pPr>
            <w:r>
              <w:rPr>
                <w:rFonts w:hint="eastAsia" w:ascii="宋体" w:hAnsi="宋体" w:cs="宋体"/>
                <w:sz w:val="24"/>
                <w:szCs w:val="24"/>
              </w:rPr>
              <w:t>[15]Dragu V ,Roman A E ,Roşca A M , et al.Integrated Information System for Parking Facilities Operations and Management[J].Systems,2025,13(9):769-769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技术要求: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后</w:t>
            </w:r>
            <w:r>
              <w:rPr>
                <w:rFonts w:hint="eastAsia" w:ascii="宋体" w:hAnsi="宋体" w:cs="宋体"/>
                <w:sz w:val="24"/>
                <w:szCs w:val="24"/>
              </w:rPr>
              <w:t>端：Spring Boot 构建 REST 服务；MyBatis实现 ORM 与分页；Spring Security + JWT 实现认证授权与会话安全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前端：Vue（配合 Element组件库）实现组件化界面与响应式布局；Axios 对接 API；前端路由与状态管理保障复杂流程的可维护性。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数据库：MySQL 设计用户、车辆、车位、预约、订单、计费规则、出入日志、黑名单、支付流水、公告、统计与审计日志等表；通过外键/唯一约束保障一致性，关键查询建立复合索引。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可视化与报表：ECharts 展示车位占用率、预约转化、时段热力、营收趋势与异常分布；支持 CSV/Excel/PDF 导出。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工程与部署：提供环境变量样例与初始化 SQL；本地/服务器双环境可运行；日志分级、异常追踪与审计留痕完善。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注意事项：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系统设计要充分结合实际需求，确保功能可行且易维护；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开发中重视系统扩展性与安全性设计，为后期功能升级留有接口；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进行模块化与分层设计，严格遵循代码规范与开发文档要求；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测试阶段需确保主要功能模块通过功能、性能与安全测试；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全过程保持文档记录，形成完整的需求分析、设计文档、测试报告与用户手册。</w:t>
            </w:r>
          </w:p>
        </w:tc>
      </w:tr>
      <w:tr>
        <w:trPr>
          <w:trHeight w:val="702" w:hRule="atLeast"/>
        </w:trPr>
        <w:tc>
          <w:tcPr>
            <w:tcW w:w="600" w:type="dxa"/>
            <w:vMerge w:val="restart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进度安排</w:t>
            </w:r>
          </w:p>
        </w:tc>
        <w:tc>
          <w:tcPr>
            <w:tcW w:w="2925" w:type="dxa"/>
            <w:gridSpan w:val="3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起止日期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主要任务</w:t>
            </w:r>
          </w:p>
        </w:tc>
      </w:tr>
      <w:tr>
        <w:trPr>
          <w:trHeight w:val="697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2025年10月17日-2025年11月9日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1.完成国内外相关文献查阅与梳理，明确课题研究意义、核心内容及研究方法；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2.撰写开题报告，确定研究思路与技术路线；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3.按学部安排参加开题答辩，记录答辩意见。</w:t>
            </w:r>
          </w:p>
        </w:tc>
      </w:tr>
      <w:tr>
        <w:trPr>
          <w:trHeight w:val="653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2025年11月10日-2025年12月21日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1.开展实验、社会调查、数据采集与分析等核心研究工作，形成阶段性研究记录；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2.撰写中期研究报告，总结已完成工作、现存问题及后续计划。</w:t>
            </w:r>
          </w:p>
        </w:tc>
      </w:tr>
      <w:tr>
        <w:trPr>
          <w:trHeight w:val="681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2025年12月22日-2026年01月4日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参加学部组织的中期检查，汇报研究进度。</w:t>
            </w:r>
          </w:p>
        </w:tc>
      </w:tr>
      <w:tr>
        <w:trPr>
          <w:trHeight w:val="579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2026年1月5日-2026年4月5日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1.依据研究成果撰写论文初稿，确保覆盖全部研究内容，符合《郑州西亚斯学院本科毕业论文（设计）撰写规范》；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2.提交初稿至指导教师审核，根据意见修改内容、调整格式。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2026年4月6日-2026年5月10日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1.参加预答辩，结合预答辩意见修改论文，形成终稿；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2.提交终稿并通过 “维普” 平台进行学术不端检测；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3.若重复率＞25%，需修改降重后重新提交检测；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4.准备答辩PPT，参加正式答辩，记录答辩意见，明确后续修改要求。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6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2026年5月11日-2026年5月17日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1.根据正式答辩意见修改论文，完成最终版本；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2.对修改后的论文重新查重，确保重复率仍符合要求；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3.将论文胶装，经指导教师签字确认后提交存档。</w:t>
            </w:r>
          </w:p>
        </w:tc>
      </w:tr>
      <w:tr>
        <w:trPr>
          <w:trHeight w:val="1325" w:hRule="atLeast"/>
        </w:trPr>
        <w:tc>
          <w:tcPr>
            <w:tcW w:w="4819" w:type="dxa"/>
            <w:gridSpan w:val="6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指导教师签字：</w:t>
            </w:r>
          </w:p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  <w:tc>
          <w:tcPr>
            <w:tcW w:w="4819" w:type="dxa"/>
            <w:gridSpan w:val="3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专业负责人签字：</w:t>
            </w:r>
          </w:p>
          <w:p>
            <w:pPr>
              <w:spacing w:line="360" w:lineRule="auto"/>
              <w:ind w:left="461" w:hanging="461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</w:tr>
    </w:tbl>
    <w:p>
      <w:pPr>
        <w:jc w:val="left"/>
        <w:rPr>
          <w:rFonts w:ascii="仿宋" w:hAnsi="仿宋" w:eastAsia="仿宋" w:cs="仿宋"/>
        </w:rPr>
      </w:pPr>
    </w:p>
    <w:sectPr>
      <w:pgSz w:w="11906" w:h="16838"/>
      <w:pgMar w:top="1440" w:right="1800" w:bottom="1118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A7765"/>
    <w:multiLevelType w:val="singleLevel"/>
    <w:tmpl w:val="EF7A77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BDE0D84"/>
    <w:multiLevelType w:val="singleLevel"/>
    <w:tmpl w:val="FBDE0D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MsImhkaWQiOiJkN2IzMzkzYTAzYTUyYzkzMjcwN2JiMThlYTBlNTQyNiIsInVzZXJDb3VudCI6MX0="/>
  </w:docVars>
  <w:rsids>
    <w:rsidRoot w:val="47BD7218"/>
    <w:rsid w:val="00154F0B"/>
    <w:rsid w:val="001A768E"/>
    <w:rsid w:val="00210F2F"/>
    <w:rsid w:val="00431A51"/>
    <w:rsid w:val="00457CA3"/>
    <w:rsid w:val="006D4FFF"/>
    <w:rsid w:val="008E7D78"/>
    <w:rsid w:val="00C32876"/>
    <w:rsid w:val="00D55263"/>
    <w:rsid w:val="00D728CC"/>
    <w:rsid w:val="03D52F56"/>
    <w:rsid w:val="06711951"/>
    <w:rsid w:val="06C61153"/>
    <w:rsid w:val="0E9236F0"/>
    <w:rsid w:val="194976FD"/>
    <w:rsid w:val="206D5BAD"/>
    <w:rsid w:val="2CA5450B"/>
    <w:rsid w:val="2E487897"/>
    <w:rsid w:val="33BD1265"/>
    <w:rsid w:val="377F17F7"/>
    <w:rsid w:val="394455A6"/>
    <w:rsid w:val="41746A94"/>
    <w:rsid w:val="45390767"/>
    <w:rsid w:val="47BD7218"/>
    <w:rsid w:val="47DE1152"/>
    <w:rsid w:val="4E0B6A19"/>
    <w:rsid w:val="51502229"/>
    <w:rsid w:val="51605425"/>
    <w:rsid w:val="521F48F5"/>
    <w:rsid w:val="52BF16AF"/>
    <w:rsid w:val="563E3518"/>
    <w:rsid w:val="566D22F9"/>
    <w:rsid w:val="593378B8"/>
    <w:rsid w:val="5A9E201C"/>
    <w:rsid w:val="6F011519"/>
    <w:rsid w:val="7EFF49D1"/>
    <w:rsid w:val="DFFDF684"/>
    <w:rsid w:val="EF5B649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itzhan/Library/Containers/com.kingsoft.wpsoffice.mac/Data/C:\Users\Lenovo\AppData\Roaming\kingsoft\office6\templates\download\67196367-39a6-46ef-9f98-d60debb83760\&#23398;&#38498;&#26412;&#31185;&#29983;&#27605;&#19994;&#35770;&#25991;&#65288;&#35774;&#35745;&#65289;&#20219;&#21153;&#2007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学院本科生毕业论文（设计）任务书.doc.docx</Template>
  <Pages>4</Pages>
  <Words>1974</Words>
  <Characters>2422</Characters>
  <Lines>18</Lines>
  <Paragraphs>5</Paragraphs>
  <TotalTime>48</TotalTime>
  <ScaleCrop>false</ScaleCrop>
  <LinksUpToDate>false</LinksUpToDate>
  <CharactersWithSpaces>2573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2024-01-15T12:49:00Z</dcterms:created>
  <dc:creator>· aldl</dc:creator>
  <cp:lastModifiedBy>秋</cp:lastModifiedBy>
  <cp:lastPrinted>2024-01-16T01:49:00Z</cp:lastPrinted>
  <dcterms:modified xsi:type="dcterms:W3CDTF">2025-11-03T21:05:27Z</dcterms:modified>
  <dc:title>商洛学院本科生毕业论文（设计）任务书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KSOTemplateUUID">
    <vt:lpwstr>v1.0_mb_nY/+QcjytlEDoayUwg9Y3w==</vt:lpwstr>
  </property>
  <property fmtid="{D5CDD505-2E9C-101B-9397-08002B2CF9AE}" pid="4" name="ICV">
    <vt:lpwstr>423A75517A4AB263D1800869DC8BF0EA_43</vt:lpwstr>
  </property>
  <property fmtid="{D5CDD505-2E9C-101B-9397-08002B2CF9AE}" pid="5" name="KSOTemplateDocerSaveRecord">
    <vt:lpwstr>eyJoZGlkIjoiMzgwNjA0OTFhZjAxYmEwMWEyN2VlNmRjMmZiMGEzMTMiLCJ1c2VySWQiOiIzOTE2NDY0NzUifQ==</vt:lpwstr>
  </property>
</Properties>
</file>